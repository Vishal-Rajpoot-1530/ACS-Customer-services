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84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99"/>
        <w:gridCol w:w="738"/>
        <w:gridCol w:w="6647"/>
      </w:tblGrid>
      <w:tr w:rsidR="00656E61" w14:paraId="7E823F16" w14:textId="77777777" w:rsidTr="00357DFB">
        <w:trPr>
          <w:trHeight w:val="4397"/>
        </w:trPr>
        <w:tc>
          <w:tcPr>
            <w:tcW w:w="3699" w:type="dxa"/>
            <w:vAlign w:val="bottom"/>
          </w:tcPr>
          <w:p w14:paraId="3E28149B" w14:textId="694CCB9B" w:rsidR="00A913E1" w:rsidRDefault="00656E61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22BFB89" wp14:editId="089D4F7E">
                  <wp:extent cx="1935480" cy="2156460"/>
                  <wp:effectExtent l="133350" t="76200" r="64770" b="1104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21564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" w:type="dxa"/>
          </w:tcPr>
          <w:p w14:paraId="22AB5C1F" w14:textId="39F2D82A" w:rsidR="00A913E1" w:rsidRDefault="00A913E1" w:rsidP="000C45FF">
            <w:pPr>
              <w:tabs>
                <w:tab w:val="left" w:pos="990"/>
              </w:tabs>
            </w:pPr>
          </w:p>
        </w:tc>
        <w:tc>
          <w:tcPr>
            <w:tcW w:w="6647" w:type="dxa"/>
            <w:vMerge w:val="restart"/>
            <w:vAlign w:val="bottom"/>
          </w:tcPr>
          <w:p w14:paraId="0911C667" w14:textId="68F57D7C" w:rsidR="00D536BC" w:rsidRPr="0053280A" w:rsidRDefault="00A913E1" w:rsidP="00D536BC">
            <w:pPr>
              <w:pStyle w:val="Heading2"/>
              <w:rPr>
                <w:sz w:val="24"/>
                <w:szCs w:val="28"/>
              </w:rPr>
            </w:pPr>
            <w:r w:rsidRPr="0053280A">
              <w:rPr>
                <w:sz w:val="24"/>
                <w:szCs w:val="28"/>
              </w:rPr>
              <w:t>PROFESSIONAL SUMMARY</w:t>
            </w:r>
          </w:p>
          <w:p w14:paraId="42839993" w14:textId="77777777" w:rsidR="00D536BC" w:rsidRPr="00D536BC" w:rsidRDefault="00D536BC" w:rsidP="00D536BC">
            <w:pPr>
              <w:rPr>
                <w:sz w:val="2"/>
                <w:szCs w:val="2"/>
              </w:rPr>
            </w:pPr>
          </w:p>
          <w:p w14:paraId="551054F7" w14:textId="77777777" w:rsidR="0053280A" w:rsidRPr="0053280A" w:rsidRDefault="00A45528" w:rsidP="00036450">
            <w:pPr>
              <w:pStyle w:val="Heading2"/>
              <w:rPr>
                <w:rFonts w:asciiTheme="minorHAnsi" w:hAnsiTheme="minorHAnsi"/>
                <w:b w:val="0"/>
                <w:bCs w:val="0"/>
                <w:sz w:val="20"/>
                <w:szCs w:val="24"/>
              </w:rPr>
            </w:pPr>
            <w:r w:rsidRPr="0053280A">
              <w:rPr>
                <w:rStyle w:val="Strong"/>
                <w:rFonts w:asciiTheme="minorHAnsi" w:hAnsiTheme="minorHAnsi"/>
                <w:b/>
                <w:bCs/>
                <w:sz w:val="20"/>
                <w:szCs w:val="24"/>
              </w:rPr>
              <w:t>R</w:t>
            </w:r>
            <w:r w:rsidR="00D536BC" w:rsidRPr="0053280A">
              <w:rPr>
                <w:rStyle w:val="Strong"/>
                <w:rFonts w:asciiTheme="minorHAnsi" w:hAnsiTheme="minorHAnsi"/>
                <w:b/>
                <w:bCs/>
                <w:sz w:val="20"/>
                <w:szCs w:val="24"/>
              </w:rPr>
              <w:t>esult</w:t>
            </w:r>
            <w:r w:rsidRPr="0053280A">
              <w:rPr>
                <w:rStyle w:val="Strong"/>
                <w:rFonts w:asciiTheme="minorHAnsi" w:hAnsiTheme="minorHAnsi"/>
                <w:b/>
                <w:bCs/>
                <w:sz w:val="20"/>
                <w:szCs w:val="24"/>
              </w:rPr>
              <w:t>-driven Full-Stack Developer</w:t>
            </w:r>
            <w:r w:rsidRPr="0053280A">
              <w:rPr>
                <w:rFonts w:asciiTheme="minorHAnsi" w:hAnsiTheme="minorHAnsi"/>
                <w:b w:val="0"/>
                <w:bCs w:val="0"/>
                <w:sz w:val="20"/>
                <w:szCs w:val="24"/>
              </w:rPr>
              <w:t xml:space="preserve"> with hands-on experience in </w:t>
            </w:r>
            <w:r w:rsidRPr="0053280A">
              <w:rPr>
                <w:rStyle w:val="Strong"/>
                <w:rFonts w:asciiTheme="minorHAnsi" w:hAnsiTheme="minorHAnsi"/>
                <w:b/>
                <w:bCs/>
                <w:sz w:val="20"/>
                <w:szCs w:val="24"/>
              </w:rPr>
              <w:t>React.js, TypeScript, Node.js, Express.js, MongoDB, PostgreSQL, Flutter, and Firebase</w:t>
            </w:r>
            <w:r w:rsidRPr="0053280A">
              <w:rPr>
                <w:rFonts w:asciiTheme="minorHAnsi" w:hAnsiTheme="minorHAnsi"/>
                <w:b w:val="0"/>
                <w:bCs w:val="0"/>
                <w:sz w:val="20"/>
                <w:szCs w:val="24"/>
              </w:rPr>
              <w:t xml:space="preserve">. Skilled in building scalable web and mobile applications, RESTful APIs, and delivering clean, user-focused </w:t>
            </w:r>
          </w:p>
          <w:p w14:paraId="290F5242" w14:textId="5D06484B" w:rsidR="00A913E1" w:rsidRPr="0053280A" w:rsidRDefault="00A913E1" w:rsidP="00036450">
            <w:pPr>
              <w:pStyle w:val="Heading2"/>
              <w:rPr>
                <w:rFonts w:asciiTheme="minorHAnsi" w:hAnsiTheme="minorHAnsi"/>
                <w:b w:val="0"/>
                <w:bCs w:val="0"/>
                <w:sz w:val="18"/>
                <w:szCs w:val="22"/>
              </w:rPr>
            </w:pPr>
            <w:r>
              <w:t xml:space="preserve"> </w:t>
            </w:r>
            <w:r w:rsidRPr="0053280A">
              <w:rPr>
                <w:sz w:val="24"/>
                <w:szCs w:val="28"/>
              </w:rPr>
              <w:t>Technical Skills</w:t>
            </w:r>
          </w:p>
          <w:p w14:paraId="2E8B2C01" w14:textId="77777777" w:rsidR="009326F4" w:rsidRPr="0053280A" w:rsidRDefault="00357DFB" w:rsidP="009326F4">
            <w:pPr>
              <w:pStyle w:val="pdq2pgselectionanchorcontainer"/>
              <w:rPr>
                <w:rFonts w:asciiTheme="minorHAnsi" w:hAnsiTheme="minorHAnsi"/>
                <w:sz w:val="20"/>
                <w:szCs w:val="20"/>
              </w:rPr>
            </w:pP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Languages:</w:t>
            </w:r>
            <w:r w:rsidRPr="0053280A">
              <w:rPr>
                <w:rFonts w:asciiTheme="minorHAnsi" w:hAnsiTheme="minorHAnsi"/>
                <w:sz w:val="20"/>
                <w:szCs w:val="20"/>
              </w:rPr>
              <w:t xml:space="preserve"> JavaScript (ES6+), TypeScript, Dart, HTML5, CSS3</w:t>
            </w:r>
            <w:r w:rsidR="009326F4" w:rsidRPr="0053280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Frontend:</w:t>
            </w:r>
            <w:r w:rsidRPr="0053280A">
              <w:rPr>
                <w:rFonts w:asciiTheme="minorHAnsi" w:hAnsiTheme="minorHAnsi"/>
                <w:sz w:val="20"/>
                <w:szCs w:val="20"/>
              </w:rPr>
              <w:t xml:space="preserve"> React.js, Redux Toolkit, Context API, Responsive Design</w:t>
            </w:r>
          </w:p>
          <w:p w14:paraId="669E0B91" w14:textId="430CD39A" w:rsidR="00357DFB" w:rsidRPr="0053280A" w:rsidRDefault="00357DFB" w:rsidP="009326F4">
            <w:pPr>
              <w:pStyle w:val="pdq2pgselectionanchorcontainer"/>
              <w:rPr>
                <w:rFonts w:asciiTheme="minorHAnsi" w:hAnsiTheme="minorHAnsi"/>
                <w:sz w:val="20"/>
                <w:szCs w:val="20"/>
              </w:rPr>
            </w:pP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Backend:</w:t>
            </w:r>
            <w:r w:rsidRPr="0053280A">
              <w:rPr>
                <w:rFonts w:asciiTheme="minorHAnsi" w:hAnsiTheme="minorHAnsi"/>
                <w:sz w:val="20"/>
                <w:szCs w:val="20"/>
              </w:rPr>
              <w:t xml:space="preserve"> Node.js, Express.js, RESTful APIs</w:t>
            </w:r>
            <w:r w:rsidR="009326F4" w:rsidRPr="0053280A">
              <w:rPr>
                <w:rFonts w:asciiTheme="minorHAnsi" w:hAnsiTheme="minorHAnsi"/>
                <w:sz w:val="20"/>
                <w:szCs w:val="20"/>
              </w:rPr>
              <w:t xml:space="preserve">                        </w:t>
            </w:r>
            <w:r w:rsidR="0044596B" w:rsidRPr="0053280A">
              <w:rPr>
                <w:rFonts w:asciiTheme="minorHAnsi" w:hAnsiTheme="minorHAnsi"/>
                <w:sz w:val="20"/>
                <w:szCs w:val="20"/>
              </w:rPr>
              <w:t xml:space="preserve">                     </w:t>
            </w:r>
            <w:r w:rsidR="009326F4" w:rsidRPr="0053280A">
              <w:rPr>
                <w:rFonts w:asciiTheme="minorHAnsi" w:hAnsiTheme="minorHAnsi"/>
                <w:sz w:val="20"/>
                <w:szCs w:val="20"/>
              </w:rPr>
              <w:t xml:space="preserve">  </w:t>
            </w: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Mobile Development:</w:t>
            </w:r>
            <w:r w:rsidRPr="0053280A">
              <w:rPr>
                <w:rFonts w:asciiTheme="minorHAnsi" w:hAnsiTheme="minorHAnsi"/>
                <w:sz w:val="20"/>
                <w:szCs w:val="20"/>
              </w:rPr>
              <w:t xml:space="preserve"> Flutter, Firebase</w:t>
            </w:r>
            <w:r w:rsidR="009326F4" w:rsidRPr="0053280A">
              <w:rPr>
                <w:rFonts w:asciiTheme="minorHAnsi" w:hAnsiTheme="minorHAnsi"/>
                <w:sz w:val="20"/>
                <w:szCs w:val="20"/>
              </w:rPr>
              <w:t xml:space="preserve">                         </w:t>
            </w:r>
            <w:r w:rsidR="0044596B" w:rsidRPr="0053280A">
              <w:rPr>
                <w:rFonts w:asciiTheme="minorHAnsi" w:hAnsiTheme="minorHAnsi"/>
                <w:sz w:val="20"/>
                <w:szCs w:val="20"/>
              </w:rPr>
              <w:t xml:space="preserve">                   </w:t>
            </w: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Databases:</w:t>
            </w:r>
            <w:r w:rsidRPr="0053280A">
              <w:rPr>
                <w:rFonts w:asciiTheme="minorHAnsi" w:hAnsiTheme="minorHAnsi"/>
                <w:sz w:val="20"/>
                <w:szCs w:val="20"/>
              </w:rPr>
              <w:t xml:space="preserve"> MongoDB, PostgreSQL, Firestore</w:t>
            </w:r>
            <w:r w:rsidR="009326F4" w:rsidRPr="0053280A">
              <w:rPr>
                <w:rFonts w:asciiTheme="minorHAnsi" w:hAnsiTheme="minorHAnsi"/>
                <w:sz w:val="20"/>
                <w:szCs w:val="20"/>
              </w:rPr>
              <w:t xml:space="preserve">                             </w:t>
            </w:r>
            <w:r w:rsidR="0044596B" w:rsidRPr="0053280A">
              <w:rPr>
                <w:rFonts w:asciiTheme="minorHAnsi" w:hAnsiTheme="minorHAnsi"/>
                <w:sz w:val="20"/>
                <w:szCs w:val="20"/>
              </w:rPr>
              <w:t xml:space="preserve">                 </w:t>
            </w: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Tools &amp; Technologies:</w:t>
            </w:r>
            <w:r w:rsidRPr="0053280A">
              <w:rPr>
                <w:rFonts w:asciiTheme="minorHAnsi" w:hAnsiTheme="minorHAnsi"/>
                <w:sz w:val="20"/>
                <w:szCs w:val="20"/>
              </w:rPr>
              <w:t xml:space="preserve"> Git, GitHub, VS Code, Postman, Firebase Authentication, Cloud Firestore</w:t>
            </w:r>
          </w:p>
          <w:p w14:paraId="6F39E020" w14:textId="77777777" w:rsidR="00A913E1" w:rsidRDefault="00A913E1" w:rsidP="00036450">
            <w:pPr>
              <w:pStyle w:val="Heading2"/>
            </w:pPr>
            <w:r>
              <w:t xml:space="preserve"> </w:t>
            </w:r>
            <w:r w:rsidRPr="0053280A">
              <w:rPr>
                <w:sz w:val="24"/>
                <w:szCs w:val="28"/>
              </w:rPr>
              <w:t>Education</w:t>
            </w:r>
          </w:p>
          <w:p w14:paraId="387FE507" w14:textId="77777777" w:rsidR="0044596B" w:rsidRPr="0053280A" w:rsidRDefault="0044596B" w:rsidP="0044596B">
            <w:pPr>
              <w:pStyle w:val="pdq2pgselectionanchorcontainer"/>
              <w:rPr>
                <w:rFonts w:asciiTheme="minorHAnsi" w:hAnsiTheme="minorHAnsi"/>
                <w:sz w:val="20"/>
                <w:szCs w:val="20"/>
              </w:rPr>
            </w:pP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Master of Computer Applications (MCA)</w:t>
            </w:r>
            <w:r w:rsidRPr="0053280A">
              <w:rPr>
                <w:rFonts w:asciiTheme="minorHAnsi" w:hAnsiTheme="minorHAnsi"/>
                <w:sz w:val="20"/>
                <w:szCs w:val="20"/>
              </w:rPr>
              <w:br/>
            </w:r>
            <w:r w:rsidRPr="0053280A">
              <w:rPr>
                <w:rStyle w:val="Emphasis"/>
                <w:rFonts w:asciiTheme="minorHAnsi" w:hAnsiTheme="minorHAnsi"/>
                <w:sz w:val="20"/>
                <w:szCs w:val="20"/>
              </w:rPr>
              <w:t>Bundelkhand University, Jhansi</w:t>
            </w:r>
            <w:r w:rsidRPr="0053280A">
              <w:rPr>
                <w:rFonts w:asciiTheme="minorHAnsi" w:hAnsiTheme="minorHAnsi"/>
                <w:sz w:val="20"/>
                <w:szCs w:val="20"/>
              </w:rPr>
              <w:br/>
            </w: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2025 – Present</w:t>
            </w:r>
            <w:r w:rsidRPr="0053280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53280A">
              <w:rPr>
                <w:rStyle w:val="Emphasis"/>
                <w:rFonts w:asciiTheme="minorHAnsi" w:hAnsiTheme="minorHAnsi"/>
                <w:sz w:val="20"/>
                <w:szCs w:val="20"/>
              </w:rPr>
              <w:t>(Expected Graduation: 2027)</w:t>
            </w:r>
          </w:p>
          <w:p w14:paraId="33B44E2C" w14:textId="1FF3EE66" w:rsidR="00A913E1" w:rsidRPr="0053280A" w:rsidRDefault="0044596B" w:rsidP="00D536BC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Bachelor of Computer Applications (BCA)</w:t>
            </w:r>
            <w:r w:rsidRPr="0053280A">
              <w:rPr>
                <w:rFonts w:asciiTheme="minorHAnsi" w:hAnsiTheme="minorHAnsi"/>
                <w:sz w:val="20"/>
                <w:szCs w:val="20"/>
              </w:rPr>
              <w:br/>
            </w:r>
            <w:r w:rsidRPr="0053280A">
              <w:rPr>
                <w:rStyle w:val="Emphasis"/>
                <w:rFonts w:asciiTheme="minorHAnsi" w:hAnsiTheme="minorHAnsi"/>
                <w:sz w:val="20"/>
                <w:szCs w:val="20"/>
              </w:rPr>
              <w:t>Bundelkhand University, Jhansi</w:t>
            </w:r>
            <w:r w:rsidRPr="0053280A">
              <w:rPr>
                <w:rFonts w:asciiTheme="minorHAnsi" w:hAnsiTheme="minorHAnsi"/>
                <w:sz w:val="20"/>
                <w:szCs w:val="20"/>
              </w:rPr>
              <w:br/>
            </w:r>
            <w:r w:rsidRPr="0053280A">
              <w:rPr>
                <w:rStyle w:val="Strong"/>
                <w:rFonts w:asciiTheme="minorHAnsi" w:hAnsiTheme="minorHAnsi"/>
                <w:sz w:val="20"/>
                <w:szCs w:val="20"/>
              </w:rPr>
              <w:t>2022 – 2025</w:t>
            </w:r>
          </w:p>
          <w:p w14:paraId="2727AAD4" w14:textId="77777777" w:rsidR="00A913E1" w:rsidRPr="0053280A" w:rsidRDefault="00A913E1" w:rsidP="004D3011">
            <w:pPr>
              <w:rPr>
                <w:rFonts w:asciiTheme="majorHAnsi" w:hAnsiTheme="majorHAnsi"/>
                <w:b/>
                <w:bCs/>
                <w:noProof/>
                <w:color w:val="000000" w:themeColor="text1"/>
                <w:sz w:val="24"/>
                <w:szCs w:val="24"/>
                <w:u w:val="single"/>
              </w:rPr>
            </w:pPr>
            <w:r w:rsidRPr="0053280A">
              <w:rPr>
                <w:rFonts w:asciiTheme="majorHAnsi" w:hAnsiTheme="majorHAnsi"/>
                <w:b/>
                <w:bCs/>
                <w:noProof/>
                <w:color w:val="000000" w:themeColor="text1"/>
                <w:sz w:val="24"/>
                <w:szCs w:val="24"/>
                <w:u w:val="single"/>
              </w:rPr>
              <w:t>PROJECTS</w:t>
            </w:r>
          </w:p>
          <w:p w14:paraId="37D14D60" w14:textId="77777777" w:rsidR="00A913E1" w:rsidRDefault="00A913E1" w:rsidP="004D3011">
            <w:pPr>
              <w:rPr>
                <w:noProof/>
                <w:color w:val="000000" w:themeColor="text1"/>
              </w:rPr>
            </w:pPr>
          </w:p>
          <w:p w14:paraId="6CAEFDF1" w14:textId="53DC53BC" w:rsidR="00A03F63" w:rsidRPr="0053280A" w:rsidRDefault="00A03F63" w:rsidP="00A03F63">
            <w:pPr>
              <w:rPr>
                <w:rFonts w:ascii="Times New Roman" w:eastAsia="Times New Roman" w:hAnsi="Times New Roman" w:cs="Times New Roman"/>
                <w:sz w:val="22"/>
                <w:lang w:eastAsia="en-US"/>
              </w:rPr>
            </w:pPr>
            <w:r w:rsidRPr="0053280A">
              <w:rPr>
                <w:rFonts w:ascii="Times New Roman" w:eastAsia="Times New Roman" w:hAnsi="Symbol" w:cs="Times New Roman"/>
                <w:sz w:val="22"/>
                <w:lang w:eastAsia="en-US"/>
              </w:rPr>
              <w:t></w:t>
            </w:r>
            <w:r w:rsidRPr="0053280A">
              <w:rPr>
                <w:rFonts w:ascii="Times New Roman" w:eastAsia="Times New Roman" w:hAnsi="Times New Roman" w:cs="Times New Roman"/>
                <w:sz w:val="22"/>
                <w:lang w:eastAsia="en-US"/>
              </w:rPr>
              <w:t xml:space="preserve">   </w:t>
            </w:r>
            <w:r w:rsidRPr="0053280A">
              <w:rPr>
                <w:rFonts w:ascii="Times New Roman" w:eastAsia="Times New Roman" w:hAnsi="Times New Roman" w:cs="Times New Roman"/>
                <w:b/>
                <w:bCs/>
                <w:sz w:val="22"/>
                <w:lang w:eastAsia="en-US"/>
              </w:rPr>
              <w:t>RTS Track CRM</w:t>
            </w:r>
            <w:r w:rsidRPr="0053280A">
              <w:rPr>
                <w:rFonts w:ascii="Times New Roman" w:eastAsia="Times New Roman" w:hAnsi="Times New Roman" w:cs="Times New Roman"/>
                <w:sz w:val="22"/>
                <w:lang w:eastAsia="en-US"/>
              </w:rPr>
              <w:t xml:space="preserve"> </w:t>
            </w:r>
            <w:r w:rsidRPr="0053280A">
              <w:rPr>
                <w:rFonts w:ascii="Times New Roman" w:eastAsia="Times New Roman" w:hAnsi="Times New Roman" w:cs="Times New Roman"/>
                <w:i/>
                <w:iCs/>
                <w:sz w:val="22"/>
                <w:lang w:eastAsia="en-US"/>
              </w:rPr>
              <w:t>(Current/Ongoing)</w:t>
            </w:r>
            <w:r w:rsidRPr="0053280A">
              <w:rPr>
                <w:rFonts w:ascii="Times New Roman" w:eastAsia="Times New Roman" w:hAnsi="Times New Roman" w:cs="Times New Roman"/>
                <w:sz w:val="22"/>
                <w:lang w:eastAsia="en-US"/>
              </w:rPr>
              <w:t xml:space="preserve"> </w:t>
            </w:r>
          </w:p>
          <w:p w14:paraId="10510136" w14:textId="43BAEDF4" w:rsidR="00A03F63" w:rsidRPr="0053280A" w:rsidRDefault="00A03F63" w:rsidP="00A03F63">
            <w:pPr>
              <w:rPr>
                <w:rFonts w:ascii="Times New Roman" w:eastAsia="Times New Roman" w:hAnsi="Times New Roman" w:cs="Times New Roman"/>
                <w:sz w:val="22"/>
                <w:lang w:eastAsia="en-US"/>
              </w:rPr>
            </w:pPr>
            <w:r w:rsidRPr="0053280A">
              <w:rPr>
                <w:rFonts w:ascii="Times New Roman" w:eastAsia="Times New Roman" w:hAnsi="Symbol" w:cs="Times New Roman"/>
                <w:sz w:val="22"/>
                <w:lang w:eastAsia="en-US"/>
              </w:rPr>
              <w:t></w:t>
            </w:r>
            <w:r w:rsidRPr="0053280A">
              <w:rPr>
                <w:rFonts w:ascii="Times New Roman" w:eastAsia="Times New Roman" w:hAnsi="Times New Roman" w:cs="Times New Roman"/>
                <w:sz w:val="22"/>
                <w:lang w:eastAsia="en-US"/>
              </w:rPr>
              <w:t xml:space="preserve">   </w:t>
            </w:r>
            <w:r w:rsidRPr="0053280A">
              <w:rPr>
                <w:rFonts w:ascii="Times New Roman" w:eastAsia="Times New Roman" w:hAnsi="Times New Roman" w:cs="Times New Roman"/>
                <w:b/>
                <w:bCs/>
                <w:sz w:val="22"/>
                <w:lang w:eastAsia="en-US"/>
              </w:rPr>
              <w:t>Sports Ground Booking System</w:t>
            </w:r>
            <w:r w:rsidRPr="0053280A">
              <w:rPr>
                <w:rFonts w:ascii="Times New Roman" w:eastAsia="Times New Roman" w:hAnsi="Times New Roman" w:cs="Times New Roman"/>
                <w:sz w:val="22"/>
                <w:lang w:eastAsia="en-US"/>
              </w:rPr>
              <w:t xml:space="preserve"> </w:t>
            </w:r>
          </w:p>
          <w:p w14:paraId="6DA155A0" w14:textId="0894EAA2" w:rsidR="00A913E1" w:rsidRPr="0053280A" w:rsidRDefault="00A03F63" w:rsidP="00A03F63">
            <w:pPr>
              <w:rPr>
                <w:rFonts w:ascii="Times New Roman" w:eastAsia="Times New Roman" w:hAnsi="Times New Roman" w:cs="Times New Roman"/>
                <w:b/>
                <w:bCs/>
                <w:sz w:val="22"/>
                <w:lang w:eastAsia="en-US"/>
              </w:rPr>
            </w:pPr>
            <w:r w:rsidRPr="0053280A">
              <w:rPr>
                <w:rFonts w:ascii="Times New Roman" w:eastAsia="Times New Roman" w:hAnsi="Symbol" w:cs="Times New Roman"/>
                <w:sz w:val="22"/>
                <w:lang w:eastAsia="en-US"/>
              </w:rPr>
              <w:t></w:t>
            </w:r>
            <w:r w:rsidRPr="0053280A">
              <w:rPr>
                <w:rFonts w:ascii="Times New Roman" w:eastAsia="Times New Roman" w:hAnsi="Times New Roman" w:cs="Times New Roman"/>
                <w:sz w:val="22"/>
                <w:lang w:eastAsia="en-US"/>
              </w:rPr>
              <w:t xml:space="preserve">   </w:t>
            </w:r>
            <w:r w:rsidRPr="0053280A">
              <w:rPr>
                <w:rFonts w:ascii="Times New Roman" w:eastAsia="Times New Roman" w:hAnsi="Times New Roman" w:cs="Times New Roman"/>
                <w:b/>
                <w:bCs/>
                <w:sz w:val="22"/>
                <w:lang w:eastAsia="en-US"/>
              </w:rPr>
              <w:t>GreenBasket – E-Commerce Platform</w:t>
            </w:r>
          </w:p>
          <w:p w14:paraId="53F9FF66" w14:textId="77777777" w:rsidR="00A03F63" w:rsidRPr="0053280A" w:rsidRDefault="00A03F63" w:rsidP="00A03F63">
            <w:pPr>
              <w:rPr>
                <w:rFonts w:ascii="Times New Roman" w:eastAsia="Times New Roman" w:hAnsi="Times New Roman" w:cs="Times New Roman"/>
                <w:b/>
                <w:bCs/>
                <w:sz w:val="22"/>
                <w:lang w:eastAsia="en-US"/>
              </w:rPr>
            </w:pPr>
          </w:p>
          <w:p w14:paraId="7E0A6A6B" w14:textId="07A5BFC4" w:rsidR="00A03F63" w:rsidRPr="0053280A" w:rsidRDefault="00A03F63" w:rsidP="00A03F63">
            <w:pPr>
              <w:rPr>
                <w:noProof/>
                <w:color w:val="000000" w:themeColor="text1"/>
                <w:sz w:val="16"/>
                <w:szCs w:val="20"/>
              </w:rPr>
            </w:pPr>
            <w:r w:rsidRPr="0053280A">
              <w:rPr>
                <w:rStyle w:val="Strong"/>
                <w:sz w:val="20"/>
                <w:szCs w:val="24"/>
              </w:rPr>
              <w:t>Tech Stack:</w:t>
            </w:r>
            <w:r w:rsidRPr="0053280A">
              <w:rPr>
                <w:sz w:val="20"/>
                <w:szCs w:val="24"/>
              </w:rPr>
              <w:t xml:space="preserve"> React.js, Node.js, Express.js, MongoDB, REST APIs, Flutter, Firebase, PostgreSQL</w:t>
            </w:r>
          </w:p>
          <w:p w14:paraId="655EBCEA" w14:textId="2B866CB3" w:rsidR="00A913E1" w:rsidRDefault="00A913E1" w:rsidP="004D3011"/>
        </w:tc>
      </w:tr>
      <w:tr w:rsidR="00656E61" w14:paraId="155191F1" w14:textId="77777777" w:rsidTr="00357DFB">
        <w:trPr>
          <w:trHeight w:val="9312"/>
        </w:trPr>
        <w:tc>
          <w:tcPr>
            <w:tcW w:w="3699" w:type="dxa"/>
          </w:tcPr>
          <w:p w14:paraId="189ED79C" w14:textId="228771AD" w:rsidR="00A913E1" w:rsidRDefault="00A913E1" w:rsidP="009D673B">
            <w:pPr>
              <w:pStyle w:val="Heading3"/>
            </w:pPr>
          </w:p>
          <w:p w14:paraId="25318CA5" w14:textId="170AEB7F" w:rsidR="00A913E1" w:rsidRDefault="000D04F1" w:rsidP="00EB1063">
            <w:pPr>
              <w:pStyle w:val="Heading3"/>
            </w:pPr>
            <w:sdt>
              <w:sdtPr>
                <w:id w:val="-1954003311"/>
                <w:placeholder>
                  <w:docPart w:val="7F205A8FEB9F44739B08C8B2D4A21D93"/>
                </w:placeholder>
                <w:temporary/>
                <w:showingPlcHdr/>
                <w15:appearance w15:val="hidden"/>
              </w:sdtPr>
              <w:sdtEndPr/>
              <w:sdtContent>
                <w:r w:rsidR="00A913E1" w:rsidRPr="00962B2C">
                  <w:rPr>
                    <w:sz w:val="24"/>
                    <w:szCs w:val="22"/>
                  </w:rPr>
                  <w:t>Contact</w:t>
                </w:r>
              </w:sdtContent>
            </w:sdt>
          </w:p>
          <w:p w14:paraId="27340E12" w14:textId="0B490DF9" w:rsidR="00A913E1" w:rsidRPr="00962B2C" w:rsidRDefault="00A913E1" w:rsidP="00EB1063">
            <w:pP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</w:pPr>
            <w:r w:rsidRPr="00962B2C"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Phone no: 8009768896</w:t>
            </w:r>
          </w:p>
          <w:p w14:paraId="558B8FA4" w14:textId="5AA30F71" w:rsidR="00A913E1" w:rsidRPr="00962B2C" w:rsidRDefault="00A913E1" w:rsidP="00EB1063">
            <w:pP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</w:pPr>
            <w:r w:rsidRPr="00962B2C"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 xml:space="preserve">Email: vishalrajpoot1530@gamil.com </w:t>
            </w:r>
          </w:p>
          <w:p w14:paraId="3E5B6477" w14:textId="77777777" w:rsidR="00835558" w:rsidRDefault="00A913E1" w:rsidP="00EB1063">
            <w:pP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</w:pPr>
            <w:r w:rsidRPr="00962B2C"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LinkedIn:</w:t>
            </w:r>
          </w:p>
          <w:p w14:paraId="673D88EF" w14:textId="469227A0" w:rsidR="00A913E1" w:rsidRPr="00962B2C" w:rsidRDefault="00835558" w:rsidP="00EB1063">
            <w:pP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www.</w:t>
            </w:r>
            <w:r w:rsidR="00A913E1" w:rsidRPr="00962B2C"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linkedin.com/in/vishal</w:t>
            </w:r>
            <w: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-</w:t>
            </w:r>
            <w:r w:rsidR="00A913E1" w:rsidRPr="00962B2C"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rajpoot</w:t>
            </w:r>
            <w: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-dev</w:t>
            </w:r>
          </w:p>
          <w:p w14:paraId="4B1E2559" w14:textId="72E664F1" w:rsidR="00A913E1" w:rsidRPr="00962B2C" w:rsidRDefault="00A913E1" w:rsidP="00EB1063">
            <w:pPr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</w:pPr>
            <w:r w:rsidRPr="00962B2C">
              <w:rPr>
                <w:rFonts w:ascii="Times New Roman" w:hAnsi="Times New Roman" w:cs="Times New Roman"/>
                <w:color w:val="262626" w:themeColor="text1" w:themeTint="D9"/>
                <w:sz w:val="20"/>
                <w:szCs w:val="24"/>
              </w:rPr>
              <w:t>GitHub: github.com/Vishal-Rajpoot-1530</w:t>
            </w:r>
          </w:p>
          <w:p w14:paraId="6883BA2E" w14:textId="6F2029D3" w:rsidR="00A913E1" w:rsidRPr="00D64FC5" w:rsidRDefault="00896A24" w:rsidP="004D3011">
            <w:pPr>
              <w:rPr>
                <w:rStyle w:val="Hyperlink"/>
                <w:rFonts w:ascii="Times New Roman" w:hAnsi="Times New Roman" w:cs="Times New Roman"/>
                <w:color w:val="auto"/>
                <w:sz w:val="4"/>
                <w:szCs w:val="8"/>
                <w:u w:val="none"/>
              </w:rPr>
            </w:pPr>
            <w:r w:rsidRPr="0053280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  <w:p w14:paraId="208A787D" w14:textId="53D6020B" w:rsidR="00A913E1" w:rsidRPr="00962B2C" w:rsidRDefault="00A913E1" w:rsidP="00D64FC5">
            <w:pPr>
              <w:pStyle w:val="Heading3"/>
              <w:spacing w:after="0"/>
            </w:pPr>
            <w:r w:rsidRPr="00962B2C">
              <w:t>SOFT SKILLS</w:t>
            </w:r>
          </w:p>
          <w:p w14:paraId="0F13DE56" w14:textId="1D48161D" w:rsidR="00266B06" w:rsidRPr="00962B2C" w:rsidRDefault="00266B06" w:rsidP="00D64FC5">
            <w:pPr>
              <w:rPr>
                <w:rFonts w:ascii="Times New Roman" w:eastAsia="Times New Roman" w:hAnsi="Times New Roman" w:cs="Times New Roman"/>
                <w:color w:val="404040" w:themeColor="text1" w:themeTint="BF"/>
                <w:sz w:val="20"/>
                <w:szCs w:val="20"/>
                <w:lang w:eastAsia="en-US"/>
              </w:rPr>
            </w:pPr>
            <w:r w:rsidRPr="00962B2C">
              <w:rPr>
                <w:rFonts w:ascii="Times New Roman" w:eastAsia="Times New Roman" w:hAnsi="Symbol" w:cs="Times New Roman"/>
                <w:color w:val="404040" w:themeColor="text1" w:themeTint="BF"/>
                <w:sz w:val="20"/>
                <w:szCs w:val="20"/>
                <w:lang w:eastAsia="en-US"/>
              </w:rPr>
              <w:t></w:t>
            </w:r>
            <w:r w:rsidRPr="00962B2C">
              <w:rPr>
                <w:rFonts w:ascii="Times New Roman" w:eastAsia="Times New Roman" w:hAnsi="Times New Roman" w:cs="Times New Roman"/>
                <w:color w:val="404040" w:themeColor="text1" w:themeTint="BF"/>
                <w:sz w:val="20"/>
                <w:szCs w:val="20"/>
                <w:lang w:eastAsia="en-US"/>
              </w:rPr>
              <w:t xml:space="preserve">Problem Solving </w:t>
            </w:r>
          </w:p>
          <w:p w14:paraId="08454590" w14:textId="51A7D297" w:rsidR="00266B06" w:rsidRPr="00962B2C" w:rsidRDefault="00266B06" w:rsidP="00D64FC5">
            <w:pPr>
              <w:rPr>
                <w:rFonts w:ascii="Times New Roman" w:eastAsia="Times New Roman" w:hAnsi="Times New Roman" w:cs="Times New Roman"/>
                <w:color w:val="404040" w:themeColor="text1" w:themeTint="BF"/>
                <w:sz w:val="20"/>
                <w:szCs w:val="20"/>
                <w:lang w:eastAsia="en-US"/>
              </w:rPr>
            </w:pPr>
            <w:r w:rsidRPr="00962B2C">
              <w:rPr>
                <w:rFonts w:ascii="Times New Roman" w:eastAsia="Times New Roman" w:hAnsi="Symbol" w:cs="Times New Roman"/>
                <w:color w:val="404040" w:themeColor="text1" w:themeTint="BF"/>
                <w:sz w:val="20"/>
                <w:szCs w:val="20"/>
                <w:lang w:eastAsia="en-US"/>
              </w:rPr>
              <w:t></w:t>
            </w:r>
            <w:r w:rsidRPr="00962B2C">
              <w:rPr>
                <w:rFonts w:ascii="Times New Roman" w:eastAsia="Times New Roman" w:hAnsi="Times New Roman" w:cs="Times New Roman"/>
                <w:color w:val="404040" w:themeColor="text1" w:themeTint="BF"/>
                <w:sz w:val="20"/>
                <w:szCs w:val="20"/>
                <w:lang w:eastAsia="en-US"/>
              </w:rPr>
              <w:t xml:space="preserve"> Analytical Thinking </w:t>
            </w:r>
          </w:p>
          <w:p w14:paraId="648A6141" w14:textId="2E46D4F5" w:rsidR="00266B06" w:rsidRPr="00962B2C" w:rsidRDefault="00266B06" w:rsidP="00D64FC5">
            <w:pPr>
              <w:rPr>
                <w:rFonts w:ascii="Times New Roman" w:eastAsia="Times New Roman" w:hAnsi="Times New Roman" w:cs="Times New Roman"/>
                <w:color w:val="404040" w:themeColor="text1" w:themeTint="BF"/>
                <w:sz w:val="20"/>
                <w:szCs w:val="20"/>
                <w:lang w:eastAsia="en-US"/>
              </w:rPr>
            </w:pPr>
            <w:r w:rsidRPr="00962B2C">
              <w:rPr>
                <w:rFonts w:ascii="Times New Roman" w:eastAsia="Times New Roman" w:hAnsi="Symbol" w:cs="Times New Roman"/>
                <w:color w:val="404040" w:themeColor="text1" w:themeTint="BF"/>
                <w:sz w:val="20"/>
                <w:szCs w:val="20"/>
                <w:lang w:eastAsia="en-US"/>
              </w:rPr>
              <w:t></w:t>
            </w:r>
            <w:r w:rsidRPr="00962B2C">
              <w:rPr>
                <w:rFonts w:ascii="Times New Roman" w:eastAsia="Times New Roman" w:hAnsi="Times New Roman" w:cs="Times New Roman"/>
                <w:color w:val="404040" w:themeColor="text1" w:themeTint="BF"/>
                <w:sz w:val="20"/>
                <w:szCs w:val="20"/>
                <w:lang w:eastAsia="en-US"/>
              </w:rPr>
              <w:t xml:space="preserve"> Team Collaboration </w:t>
            </w:r>
          </w:p>
          <w:p w14:paraId="6D7D7391" w14:textId="6E647645" w:rsidR="00896A24" w:rsidRPr="00962B2C" w:rsidRDefault="00266B06" w:rsidP="00D64FC5">
            <w:pPr>
              <w:rPr>
                <w:color w:val="404040" w:themeColor="text1" w:themeTint="BF"/>
                <w:sz w:val="14"/>
                <w:szCs w:val="18"/>
              </w:rPr>
            </w:pPr>
            <w:r w:rsidRPr="00962B2C">
              <w:rPr>
                <w:rFonts w:ascii="Times New Roman" w:eastAsia="Times New Roman" w:hAnsi="Symbol" w:cs="Times New Roman"/>
                <w:color w:val="404040" w:themeColor="text1" w:themeTint="BF"/>
                <w:sz w:val="20"/>
                <w:szCs w:val="20"/>
                <w:lang w:eastAsia="en-US"/>
              </w:rPr>
              <w:t></w:t>
            </w:r>
            <w:r w:rsidRPr="00962B2C">
              <w:rPr>
                <w:rFonts w:ascii="Times New Roman" w:eastAsia="Times New Roman" w:hAnsi="Times New Roman" w:cs="Times New Roman"/>
                <w:color w:val="404040" w:themeColor="text1" w:themeTint="BF"/>
                <w:sz w:val="20"/>
                <w:szCs w:val="20"/>
                <w:lang w:eastAsia="en-US"/>
              </w:rPr>
              <w:t xml:space="preserve"> Quick Learner</w:t>
            </w:r>
          </w:p>
          <w:p w14:paraId="4A8E7091" w14:textId="2F27F5E0" w:rsidR="00896A24" w:rsidRDefault="00896A24" w:rsidP="004D3011">
            <w:pPr>
              <w:rPr>
                <w:rFonts w:asciiTheme="majorHAnsi" w:hAnsiTheme="majorHAnsi"/>
                <w:b/>
                <w:bCs/>
                <w:color w:val="6B9DCA"/>
              </w:rPr>
            </w:pPr>
          </w:p>
          <w:p w14:paraId="2B104C85" w14:textId="12C8DB8D" w:rsidR="0053280A" w:rsidRPr="00D64FC5" w:rsidRDefault="0053280A" w:rsidP="004D3011">
            <w:pPr>
              <w:rPr>
                <w:rFonts w:asciiTheme="majorHAnsi" w:hAnsiTheme="majorHAnsi"/>
                <w:b/>
                <w:bCs/>
                <w:color w:val="6B9DCA"/>
                <w:sz w:val="6"/>
                <w:szCs w:val="6"/>
              </w:rPr>
            </w:pPr>
          </w:p>
          <w:p w14:paraId="3E9B69D8" w14:textId="67E9DA6B" w:rsidR="0053280A" w:rsidRPr="00962B2C" w:rsidRDefault="0053280A" w:rsidP="004D3011">
            <w:pPr>
              <w:rPr>
                <w:rFonts w:asciiTheme="majorHAnsi" w:hAnsiTheme="majorHAnsi"/>
                <w:b/>
                <w:bCs/>
                <w:color w:val="6B9DCA"/>
                <w:sz w:val="28"/>
                <w:szCs w:val="28"/>
              </w:rPr>
            </w:pPr>
            <w:r w:rsidRPr="00962B2C">
              <w:rPr>
                <w:rFonts w:asciiTheme="majorHAnsi" w:hAnsiTheme="majorHAnsi"/>
                <w:b/>
                <w:bCs/>
                <w:color w:val="6B9DCA"/>
                <w:sz w:val="28"/>
                <w:szCs w:val="28"/>
              </w:rPr>
              <w:t>INTERESTS</w:t>
            </w:r>
          </w:p>
          <w:p w14:paraId="5C7253EF" w14:textId="112C341E" w:rsidR="0053280A" w:rsidRPr="0053280A" w:rsidRDefault="0053280A" w:rsidP="0053280A">
            <w:pPr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  <w:lang w:eastAsia="en-US"/>
              </w:rPr>
            </w:pPr>
            <w:r w:rsidRPr="0053280A">
              <w:rPr>
                <w:rFonts w:ascii="Times New Roman" w:eastAsia="Times New Roman" w:hAnsi="Symbol" w:cs="Times New Roman"/>
                <w:color w:val="262626" w:themeColor="text1" w:themeTint="D9"/>
                <w:sz w:val="20"/>
                <w:szCs w:val="20"/>
                <w:lang w:eastAsia="en-US"/>
              </w:rPr>
              <w:t></w:t>
            </w:r>
            <w:r w:rsidRPr="0053280A"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  <w:lang w:eastAsia="en-US"/>
              </w:rPr>
              <w:t xml:space="preserve"> Web Development </w:t>
            </w:r>
          </w:p>
          <w:p w14:paraId="290ACDC5" w14:textId="780C1BF6" w:rsidR="0053280A" w:rsidRPr="0053280A" w:rsidRDefault="0053280A" w:rsidP="0053280A">
            <w:pPr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  <w:lang w:eastAsia="en-US"/>
              </w:rPr>
            </w:pPr>
            <w:r w:rsidRPr="0053280A">
              <w:rPr>
                <w:rFonts w:ascii="Times New Roman" w:eastAsia="Times New Roman" w:hAnsi="Symbol" w:cs="Times New Roman"/>
                <w:color w:val="262626" w:themeColor="text1" w:themeTint="D9"/>
                <w:sz w:val="20"/>
                <w:szCs w:val="20"/>
                <w:lang w:eastAsia="en-US"/>
              </w:rPr>
              <w:t></w:t>
            </w:r>
            <w:r w:rsidRPr="0053280A"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  <w:lang w:eastAsia="en-US"/>
              </w:rPr>
              <w:t xml:space="preserve"> Mobile App Development </w:t>
            </w:r>
          </w:p>
          <w:p w14:paraId="24B080B7" w14:textId="77777777" w:rsidR="00896A24" w:rsidRPr="00962B2C" w:rsidRDefault="0053280A" w:rsidP="0053280A">
            <w:pPr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  <w:lang w:eastAsia="en-US"/>
              </w:rPr>
            </w:pPr>
            <w:r w:rsidRPr="00962B2C">
              <w:rPr>
                <w:rFonts w:ascii="Times New Roman" w:eastAsia="Times New Roman" w:hAnsi="Symbol" w:cs="Times New Roman"/>
                <w:color w:val="262626" w:themeColor="text1" w:themeTint="D9"/>
                <w:sz w:val="20"/>
                <w:szCs w:val="20"/>
                <w:lang w:eastAsia="en-US"/>
              </w:rPr>
              <w:t></w:t>
            </w:r>
            <w:r w:rsidRPr="00962B2C"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  <w:lang w:eastAsia="en-US"/>
              </w:rPr>
              <w:t xml:space="preserve"> Learning Emerging Technologies</w:t>
            </w:r>
          </w:p>
          <w:p w14:paraId="224D09F2" w14:textId="77777777" w:rsidR="0053280A" w:rsidRDefault="0053280A" w:rsidP="0053280A">
            <w:pPr>
              <w:rPr>
                <w:color w:val="FF0000"/>
              </w:rPr>
            </w:pPr>
          </w:p>
          <w:p w14:paraId="747B3A1B" w14:textId="77777777" w:rsidR="00962B2C" w:rsidRDefault="00BE7B6B" w:rsidP="00962B2C">
            <w:pPr>
              <w:rPr>
                <w:rFonts w:asciiTheme="majorHAnsi" w:hAnsiTheme="majorHAnsi"/>
                <w:b/>
                <w:bCs/>
                <w:color w:val="6B9DCA"/>
                <w:sz w:val="28"/>
                <w:szCs w:val="28"/>
              </w:rPr>
            </w:pPr>
            <w:r w:rsidRPr="00962B2C">
              <w:rPr>
                <w:rFonts w:asciiTheme="majorHAnsi" w:hAnsiTheme="majorHAnsi"/>
                <w:b/>
                <w:bCs/>
                <w:color w:val="6B9DCA"/>
                <w:sz w:val="28"/>
                <w:szCs w:val="28"/>
              </w:rPr>
              <w:t>Experience / Internship</w:t>
            </w:r>
          </w:p>
          <w:p w14:paraId="4957CC40" w14:textId="49203AC4" w:rsidR="00962B2C" w:rsidRPr="00962B2C" w:rsidRDefault="00962B2C" w:rsidP="00962B2C">
            <w:pPr>
              <w:rPr>
                <w:rFonts w:asciiTheme="majorHAnsi" w:hAnsiTheme="majorHAnsi"/>
                <w:b/>
                <w:bCs/>
                <w:color w:val="6B9DCA"/>
                <w:sz w:val="28"/>
                <w:szCs w:val="28"/>
              </w:rPr>
            </w:pPr>
            <w:r w:rsidRPr="00962B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Software Development Intern</w:t>
            </w:r>
            <w:r w:rsidRPr="00962B2C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br/>
            </w:r>
            <w:r w:rsidRPr="00962B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Rewan Tech Solutions Pvt. Ltd.</w:t>
            </w:r>
            <w:r w:rsidRPr="00962B2C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 | </w:t>
            </w:r>
            <w:r w:rsidRPr="00962B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May 2026 – Present</w:t>
            </w:r>
            <w:r w:rsidRPr="00962B2C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 | Jhansi</w:t>
            </w:r>
          </w:p>
          <w:p w14:paraId="0CB06E75" w14:textId="1F9C46E0" w:rsidR="00962B2C" w:rsidRPr="00D64FC5" w:rsidRDefault="00962B2C" w:rsidP="00D64FC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D64FC5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Developing scalable </w:t>
            </w:r>
            <w:r w:rsidRPr="00D64F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full-stack web and Flutter applications</w:t>
            </w:r>
            <w:r w:rsidRPr="00D64FC5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. </w:t>
            </w:r>
          </w:p>
          <w:p w14:paraId="678A2B75" w14:textId="77777777" w:rsidR="00962B2C" w:rsidRPr="00D64FC5" w:rsidRDefault="00962B2C" w:rsidP="00D64FC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D64FC5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Designing </w:t>
            </w:r>
            <w:r w:rsidRPr="00D64F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RESTful APIs</w:t>
            </w:r>
            <w:r w:rsidRPr="00D64FC5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 and integrating </w:t>
            </w:r>
            <w:r w:rsidRPr="00D64F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Firebase, MongoDB, and PostgreSQL</w:t>
            </w:r>
            <w:r w:rsidRPr="00D64FC5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. </w:t>
            </w:r>
          </w:p>
          <w:p w14:paraId="3AB2271C" w14:textId="77777777" w:rsidR="00962B2C" w:rsidRPr="00D64FC5" w:rsidRDefault="00962B2C" w:rsidP="00D64FC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D64FC5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Delivering clean, responsive, and production-ready solutions.</w:t>
            </w:r>
          </w:p>
          <w:p w14:paraId="34AEF44E" w14:textId="116D1F0E" w:rsidR="0053280A" w:rsidRPr="00896A24" w:rsidRDefault="0053280A" w:rsidP="0053280A">
            <w:pPr>
              <w:rPr>
                <w:color w:val="FF0000"/>
              </w:rPr>
            </w:pPr>
          </w:p>
        </w:tc>
        <w:tc>
          <w:tcPr>
            <w:tcW w:w="738" w:type="dxa"/>
          </w:tcPr>
          <w:p w14:paraId="36DF1453" w14:textId="77777777" w:rsidR="00A913E1" w:rsidRDefault="00A913E1" w:rsidP="000C45FF">
            <w:pPr>
              <w:tabs>
                <w:tab w:val="left" w:pos="990"/>
              </w:tabs>
            </w:pPr>
          </w:p>
        </w:tc>
        <w:tc>
          <w:tcPr>
            <w:tcW w:w="6647" w:type="dxa"/>
            <w:vMerge/>
          </w:tcPr>
          <w:p w14:paraId="10D6A3AB" w14:textId="69882B61" w:rsidR="00A913E1" w:rsidRPr="009B76EF" w:rsidRDefault="00A913E1" w:rsidP="004D3011">
            <w:pPr>
              <w:rPr>
                <w:noProof/>
                <w:color w:val="000000" w:themeColor="text1"/>
              </w:rPr>
            </w:pPr>
          </w:p>
        </w:tc>
      </w:tr>
    </w:tbl>
    <w:p w14:paraId="75589494" w14:textId="6BCD49DA" w:rsidR="00DC6829" w:rsidRDefault="000D04F1" w:rsidP="000C45FF">
      <w:pPr>
        <w:tabs>
          <w:tab w:val="left" w:pos="990"/>
        </w:tabs>
      </w:pPr>
      <w:r>
        <w:rPr>
          <w:noProof/>
        </w:rPr>
        <w:pict w14:anchorId="7A495EF8">
          <v:roundrect id="Rectangle: Rounded Corners 2" o:spid="_x0000_s2050" style="position:absolute;margin-left:202.55pt;margin-top:-696.75pt;width:350pt;height:17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" filled="f" stroked="f" strokeweight="1pt">
            <v:stroke joinstyle="miter"/>
            <v:textbox style="mso-next-textbox:#Rectangle: Rounded Corners 2">
              <w:txbxContent>
                <w:p w14:paraId="26910304" w14:textId="2067A8D8" w:rsidR="00A10FE8" w:rsidRPr="00896A24" w:rsidRDefault="00A10FE8" w:rsidP="00A10FE8">
                  <w:pPr>
                    <w:rPr>
                      <w:color w:val="000000" w:themeColor="text1"/>
                      <w:sz w:val="72"/>
                      <w:szCs w:val="72"/>
                      <w:lang w:val="en-IN"/>
                    </w:rPr>
                  </w:pPr>
                  <w:r w:rsidRPr="00896A24">
                    <w:rPr>
                      <w:color w:val="000000" w:themeColor="text1"/>
                      <w:sz w:val="72"/>
                      <w:szCs w:val="72"/>
                      <w:lang w:val="en-IN"/>
                    </w:rPr>
                    <w:t xml:space="preserve">VISHAL RAJPOOT </w:t>
                  </w:r>
                </w:p>
                <w:p w14:paraId="7B9269CE" w14:textId="280E89F8" w:rsidR="00A10FE8" w:rsidRPr="00896A24" w:rsidRDefault="00A10FE8" w:rsidP="00A10FE8">
                  <w:pPr>
                    <w:rPr>
                      <w:color w:val="000000" w:themeColor="text1"/>
                      <w:sz w:val="40"/>
                      <w:szCs w:val="40"/>
                      <w:lang w:val="en-IN"/>
                    </w:rPr>
                  </w:pPr>
                  <w:r w:rsidRPr="00896A24">
                    <w:rPr>
                      <w:color w:val="000000" w:themeColor="text1"/>
                      <w:sz w:val="40"/>
                      <w:szCs w:val="40"/>
                      <w:lang w:val="en-IN"/>
                    </w:rPr>
                    <w:t>FULL-STACK DEVELOPER</w:t>
                  </w:r>
                </w:p>
              </w:txbxContent>
            </v:textbox>
          </v:roundrect>
        </w:pict>
      </w:r>
    </w:p>
    <w:sectPr w:rsidR="00DC6829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4B0CE" w14:textId="77777777" w:rsidR="000D04F1" w:rsidRDefault="000D04F1" w:rsidP="000C45FF">
      <w:r>
        <w:separator/>
      </w:r>
    </w:p>
  </w:endnote>
  <w:endnote w:type="continuationSeparator" w:id="0">
    <w:p w14:paraId="60FACAA8" w14:textId="77777777" w:rsidR="000D04F1" w:rsidRDefault="000D04F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84278" w14:textId="77777777" w:rsidR="000D04F1" w:rsidRDefault="000D04F1" w:rsidP="000C45FF">
      <w:r>
        <w:separator/>
      </w:r>
    </w:p>
  </w:footnote>
  <w:footnote w:type="continuationSeparator" w:id="0">
    <w:p w14:paraId="44415B4D" w14:textId="77777777" w:rsidR="000D04F1" w:rsidRDefault="000D04F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1F99" w14:textId="2991C315" w:rsidR="000C45FF" w:rsidRDefault="000C45FF" w:rsidP="00814A85">
    <w:pPr>
      <w:pStyle w:val="Header"/>
      <w:tabs>
        <w:tab w:val="clear" w:pos="4680"/>
        <w:tab w:val="clear" w:pos="9360"/>
        <w:tab w:val="center" w:pos="540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5601BD5" wp14:editId="231878F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4A8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1500"/>
    <w:multiLevelType w:val="hybridMultilevel"/>
    <w:tmpl w:val="B46040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E572AE"/>
    <w:multiLevelType w:val="hybridMultilevel"/>
    <w:tmpl w:val="A1386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6033F"/>
    <w:multiLevelType w:val="hybridMultilevel"/>
    <w:tmpl w:val="62804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E1655"/>
    <w:multiLevelType w:val="hybridMultilevel"/>
    <w:tmpl w:val="0554CB18"/>
    <w:lvl w:ilvl="0" w:tplc="2BC6A4D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000000" w:themeColor="text1"/>
        <w:spacing w:val="0"/>
        <w:w w:val="100"/>
        <w:kern w:val="16"/>
        <w:position w:val="2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874B0"/>
    <w:multiLevelType w:val="multilevel"/>
    <w:tmpl w:val="950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84ED5"/>
    <w:multiLevelType w:val="hybridMultilevel"/>
    <w:tmpl w:val="E988A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6242C"/>
    <w:multiLevelType w:val="hybridMultilevel"/>
    <w:tmpl w:val="B60A0EC6"/>
    <w:lvl w:ilvl="0" w:tplc="2BC6A4D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000000" w:themeColor="text1"/>
        <w:spacing w:val="0"/>
        <w:w w:val="100"/>
        <w:kern w:val="16"/>
        <w:position w:val="2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A4F91"/>
    <w:multiLevelType w:val="hybridMultilevel"/>
    <w:tmpl w:val="4B044AFC"/>
    <w:lvl w:ilvl="0" w:tplc="2BC6A4D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000000" w:themeColor="text1"/>
        <w:spacing w:val="0"/>
        <w:w w:val="100"/>
        <w:kern w:val="16"/>
        <w:position w:val="2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4A85"/>
    <w:rsid w:val="00036450"/>
    <w:rsid w:val="00094499"/>
    <w:rsid w:val="000C45FF"/>
    <w:rsid w:val="000D04F1"/>
    <w:rsid w:val="000E3FD1"/>
    <w:rsid w:val="00111F6A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66B06"/>
    <w:rsid w:val="00281FD5"/>
    <w:rsid w:val="002B0858"/>
    <w:rsid w:val="002B5E69"/>
    <w:rsid w:val="0030481B"/>
    <w:rsid w:val="003156FC"/>
    <w:rsid w:val="003254B5"/>
    <w:rsid w:val="00357DFB"/>
    <w:rsid w:val="0037121F"/>
    <w:rsid w:val="003910D8"/>
    <w:rsid w:val="003A6B7D"/>
    <w:rsid w:val="003B06CA"/>
    <w:rsid w:val="004071FC"/>
    <w:rsid w:val="00445947"/>
    <w:rsid w:val="0044596B"/>
    <w:rsid w:val="00477A7D"/>
    <w:rsid w:val="004813B3"/>
    <w:rsid w:val="00496591"/>
    <w:rsid w:val="004C63E4"/>
    <w:rsid w:val="004D3011"/>
    <w:rsid w:val="00517689"/>
    <w:rsid w:val="005262AC"/>
    <w:rsid w:val="0053280A"/>
    <w:rsid w:val="005E39D5"/>
    <w:rsid w:val="00600670"/>
    <w:rsid w:val="00600880"/>
    <w:rsid w:val="0062123A"/>
    <w:rsid w:val="00646E75"/>
    <w:rsid w:val="00656E61"/>
    <w:rsid w:val="006771D0"/>
    <w:rsid w:val="00693F10"/>
    <w:rsid w:val="006F32F7"/>
    <w:rsid w:val="00715FCB"/>
    <w:rsid w:val="00743101"/>
    <w:rsid w:val="00764C9F"/>
    <w:rsid w:val="007775E1"/>
    <w:rsid w:val="007867A0"/>
    <w:rsid w:val="007927F5"/>
    <w:rsid w:val="00802CA0"/>
    <w:rsid w:val="00814A85"/>
    <w:rsid w:val="00835558"/>
    <w:rsid w:val="00896A24"/>
    <w:rsid w:val="009260CD"/>
    <w:rsid w:val="009326F4"/>
    <w:rsid w:val="00940A66"/>
    <w:rsid w:val="00952C25"/>
    <w:rsid w:val="00962B2C"/>
    <w:rsid w:val="009B76EF"/>
    <w:rsid w:val="009D673B"/>
    <w:rsid w:val="00A03F63"/>
    <w:rsid w:val="00A10FE8"/>
    <w:rsid w:val="00A2118D"/>
    <w:rsid w:val="00A45528"/>
    <w:rsid w:val="00A913E1"/>
    <w:rsid w:val="00AD0A50"/>
    <w:rsid w:val="00AD76E2"/>
    <w:rsid w:val="00B20152"/>
    <w:rsid w:val="00B23FDD"/>
    <w:rsid w:val="00B359E4"/>
    <w:rsid w:val="00B57D98"/>
    <w:rsid w:val="00B70850"/>
    <w:rsid w:val="00B83095"/>
    <w:rsid w:val="00BE7B6B"/>
    <w:rsid w:val="00C066B6"/>
    <w:rsid w:val="00C37BA1"/>
    <w:rsid w:val="00C4674C"/>
    <w:rsid w:val="00C506CF"/>
    <w:rsid w:val="00C72BED"/>
    <w:rsid w:val="00C9578B"/>
    <w:rsid w:val="00CB0055"/>
    <w:rsid w:val="00CE2C23"/>
    <w:rsid w:val="00D2522B"/>
    <w:rsid w:val="00D422DE"/>
    <w:rsid w:val="00D44011"/>
    <w:rsid w:val="00D536BC"/>
    <w:rsid w:val="00D5459D"/>
    <w:rsid w:val="00D64FC5"/>
    <w:rsid w:val="00DA1F4D"/>
    <w:rsid w:val="00DB22F9"/>
    <w:rsid w:val="00DB76E6"/>
    <w:rsid w:val="00DC6829"/>
    <w:rsid w:val="00DD172A"/>
    <w:rsid w:val="00E25A26"/>
    <w:rsid w:val="00E4381A"/>
    <w:rsid w:val="00E55D74"/>
    <w:rsid w:val="00EB1063"/>
    <w:rsid w:val="00F05F34"/>
    <w:rsid w:val="00F60274"/>
    <w:rsid w:val="00F77FB9"/>
    <w:rsid w:val="00FA0453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B37B4A4"/>
  <w15:docId w15:val="{6AED0528-129A-4CF6-A4FB-D8708FEF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53280A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20"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CE2C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45528"/>
    <w:rPr>
      <w:b/>
      <w:bCs/>
    </w:rPr>
  </w:style>
  <w:style w:type="paragraph" w:customStyle="1" w:styleId="pdq2pgselectionanchorcontainer">
    <w:name w:val="pdq2pg_selectionanchorcontainer"/>
    <w:basedOn w:val="Normal"/>
    <w:rsid w:val="00357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357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7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sha\AppData\Local\Microsoft\Office\16.0\DTS\en-IN%7b8FE6AAA7-2F10-43A1-BF09-9DF0517FF059%7d\%7b7111CA6A-9A9F-4743-81C5-B3E93AB3C0CF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F205A8FEB9F44739B08C8B2D4A21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4BD71-11CF-45D9-B610-244778ADFFBE}"/>
      </w:docPartPr>
      <w:docPartBody>
        <w:p w:rsidR="00854782" w:rsidRDefault="0073423D" w:rsidP="0073423D">
          <w:pPr>
            <w:pStyle w:val="7F205A8FEB9F44739B08C8B2D4A21D93"/>
          </w:pPr>
          <w:r w:rsidRPr="00CB0055"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3D"/>
    <w:rsid w:val="002F594D"/>
    <w:rsid w:val="005F6DCE"/>
    <w:rsid w:val="0073423D"/>
    <w:rsid w:val="00854782"/>
    <w:rsid w:val="00902CE7"/>
    <w:rsid w:val="00AF063C"/>
    <w:rsid w:val="00B2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</w:rPr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7F205A8FEB9F44739B08C8B2D4A21D93">
    <w:name w:val="7F205A8FEB9F44739B08C8B2D4A21D93"/>
    <w:rsid w:val="007342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{7111CA6A-9A9F-4743-81C5-B3E93AB3C0CF}tf00546271_win32</Template>
  <TotalTime>189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Rajpoot</dc:creator>
  <cp:keywords/>
  <dc:description/>
  <cp:lastModifiedBy>Vishal Rajpoot</cp:lastModifiedBy>
  <cp:revision>7</cp:revision>
  <cp:lastPrinted>2026-07-15T12:03:00Z</cp:lastPrinted>
  <dcterms:created xsi:type="dcterms:W3CDTF">2024-12-15T00:14:00Z</dcterms:created>
  <dcterms:modified xsi:type="dcterms:W3CDTF">2026-07-23T07:46:00Z</dcterms:modified>
</cp:coreProperties>
</file>